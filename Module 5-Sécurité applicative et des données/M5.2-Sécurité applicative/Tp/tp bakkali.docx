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62575B" w14:textId="77777777" w:rsidR="005D5904" w:rsidRDefault="005D5904" w:rsidP="005D5904">
      <w:pPr>
        <w:jc w:val="center"/>
        <w:rPr>
          <w:b/>
          <w:i/>
          <w:noProof/>
          <w:sz w:val="40"/>
          <w:szCs w:val="40"/>
        </w:rPr>
      </w:pPr>
    </w:p>
    <w:p w14:paraId="40BE3A97" w14:textId="77777777" w:rsidR="005D5904" w:rsidRDefault="005D5904" w:rsidP="005D5904">
      <w:pPr>
        <w:rPr>
          <w:b/>
          <w:i/>
          <w:noProof/>
          <w:sz w:val="40"/>
          <w:szCs w:val="40"/>
        </w:rPr>
      </w:pPr>
    </w:p>
    <w:p w14:paraId="5CDA887F" w14:textId="77777777" w:rsidR="005D5904" w:rsidRDefault="005D5904" w:rsidP="005D5904">
      <w:pPr>
        <w:rPr>
          <w:b/>
          <w:i/>
          <w:noProof/>
          <w:sz w:val="40"/>
          <w:szCs w:val="40"/>
        </w:rPr>
      </w:pPr>
    </w:p>
    <w:p w14:paraId="46B36194" w14:textId="77777777" w:rsidR="005D5904" w:rsidRDefault="005D5904" w:rsidP="005D5904">
      <w:pPr>
        <w:rPr>
          <w:b/>
          <w:i/>
          <w:noProof/>
          <w:sz w:val="40"/>
          <w:szCs w:val="40"/>
        </w:rPr>
      </w:pPr>
    </w:p>
    <w:p w14:paraId="6AB344C1" w14:textId="77777777" w:rsidR="005D5904" w:rsidRDefault="005D5904" w:rsidP="005D5904">
      <w:pPr>
        <w:rPr>
          <w:b/>
          <w:i/>
          <w:noProof/>
          <w:sz w:val="40"/>
          <w:szCs w:val="40"/>
        </w:rPr>
      </w:pPr>
    </w:p>
    <w:p w14:paraId="7A617FB8" w14:textId="77777777" w:rsidR="005D5904" w:rsidRDefault="005D5904" w:rsidP="005D5904">
      <w:pPr>
        <w:jc w:val="center"/>
        <w:rPr>
          <w:b/>
          <w:i/>
          <w:noProof/>
          <w:sz w:val="40"/>
          <w:szCs w:val="40"/>
        </w:rPr>
      </w:pPr>
    </w:p>
    <w:p w14:paraId="096DAD5C" w14:textId="77777777" w:rsidR="005D5904" w:rsidRPr="005D5904" w:rsidRDefault="00143A2B" w:rsidP="005D5904">
      <w:pPr>
        <w:jc w:val="center"/>
        <w:rPr>
          <w:b/>
          <w:i/>
          <w:noProof/>
          <w:sz w:val="72"/>
          <w:szCs w:val="40"/>
        </w:rPr>
      </w:pPr>
      <w:r w:rsidRPr="005D5904">
        <w:rPr>
          <w:b/>
          <w:i/>
          <w:noProof/>
          <w:sz w:val="72"/>
          <w:szCs w:val="40"/>
        </w:rPr>
        <w:t>RAPPORT TP</w:t>
      </w:r>
    </w:p>
    <w:p w14:paraId="4FA04B1B" w14:textId="77777777" w:rsidR="00D47C86" w:rsidRPr="005D5904" w:rsidRDefault="00143A2B" w:rsidP="005D5904">
      <w:pPr>
        <w:jc w:val="center"/>
        <w:rPr>
          <w:b/>
          <w:i/>
          <w:noProof/>
          <w:sz w:val="72"/>
          <w:szCs w:val="40"/>
        </w:rPr>
      </w:pPr>
      <w:r w:rsidRPr="005D5904">
        <w:rPr>
          <w:b/>
          <w:i/>
          <w:noProof/>
          <w:sz w:val="72"/>
          <w:szCs w:val="40"/>
        </w:rPr>
        <w:t xml:space="preserve"> SECURITE APPLICATIVE</w:t>
      </w:r>
    </w:p>
    <w:p w14:paraId="536E3CD9" w14:textId="77777777" w:rsidR="005D5904" w:rsidRDefault="005D5904" w:rsidP="00D47C86">
      <w:pPr>
        <w:rPr>
          <w:noProof/>
        </w:rPr>
      </w:pPr>
    </w:p>
    <w:p w14:paraId="47213C34" w14:textId="77777777" w:rsidR="005D5904" w:rsidRDefault="005D5904" w:rsidP="00D47C86">
      <w:pPr>
        <w:rPr>
          <w:noProof/>
        </w:rPr>
      </w:pPr>
    </w:p>
    <w:p w14:paraId="610F7BE4" w14:textId="77777777" w:rsidR="005D5904" w:rsidRDefault="005D5904" w:rsidP="00D47C86">
      <w:pPr>
        <w:rPr>
          <w:noProof/>
        </w:rPr>
      </w:pPr>
    </w:p>
    <w:p w14:paraId="2A10D456" w14:textId="77777777" w:rsidR="005D5904" w:rsidRPr="005D5904" w:rsidRDefault="005D5904" w:rsidP="00D47C86">
      <w:pPr>
        <w:rPr>
          <w:b/>
          <w:noProof/>
          <w:color w:val="953735" w:themeColor="accent2" w:themeShade="BF"/>
          <w:sz w:val="24"/>
        </w:rPr>
      </w:pPr>
      <w:r w:rsidRPr="005D5904">
        <w:rPr>
          <w:b/>
          <w:noProof/>
          <w:color w:val="953735" w:themeColor="accent2" w:themeShade="BF"/>
          <w:sz w:val="24"/>
        </w:rPr>
        <w:t xml:space="preserve">Réalisé par :                                                                       </w:t>
      </w:r>
      <w:r>
        <w:rPr>
          <w:b/>
          <w:noProof/>
          <w:color w:val="953735" w:themeColor="accent2" w:themeShade="BF"/>
          <w:sz w:val="24"/>
        </w:rPr>
        <w:t xml:space="preserve">                         </w:t>
      </w:r>
      <w:r w:rsidRPr="005D5904">
        <w:rPr>
          <w:b/>
          <w:noProof/>
          <w:color w:val="953735" w:themeColor="accent2" w:themeShade="BF"/>
          <w:sz w:val="24"/>
        </w:rPr>
        <w:t>Encadré par :</w:t>
      </w:r>
    </w:p>
    <w:p w14:paraId="62AEC068" w14:textId="77777777" w:rsidR="005D5904" w:rsidRPr="005D5904" w:rsidRDefault="005D5904" w:rsidP="00D47C86">
      <w:pPr>
        <w:rPr>
          <w:b/>
          <w:i/>
          <w:noProof/>
        </w:rPr>
      </w:pPr>
      <w:r w:rsidRPr="005D5904">
        <w:rPr>
          <w:b/>
          <w:i/>
          <w:noProof/>
        </w:rPr>
        <w:t>ELFARISSI Abdessamad                                                                                        ELBAKKALI Hanane</w:t>
      </w:r>
    </w:p>
    <w:p w14:paraId="65183576" w14:textId="77777777" w:rsidR="005D5904" w:rsidRPr="005D5904" w:rsidRDefault="005D5904" w:rsidP="00D47C86">
      <w:pPr>
        <w:rPr>
          <w:b/>
          <w:i/>
          <w:noProof/>
        </w:rPr>
      </w:pPr>
      <w:r w:rsidRPr="005D5904">
        <w:rPr>
          <w:b/>
          <w:i/>
          <w:noProof/>
        </w:rPr>
        <w:t>KHALIL El mahdi</w:t>
      </w:r>
    </w:p>
    <w:p w14:paraId="6CC7EE58" w14:textId="77777777" w:rsidR="005D5904" w:rsidRDefault="005D5904" w:rsidP="00D47C86">
      <w:pPr>
        <w:rPr>
          <w:noProof/>
        </w:rPr>
      </w:pPr>
    </w:p>
    <w:p w14:paraId="4D0F972F" w14:textId="77777777" w:rsidR="005D5904" w:rsidRDefault="005D5904" w:rsidP="00D47C86">
      <w:pPr>
        <w:rPr>
          <w:noProof/>
        </w:rPr>
      </w:pPr>
    </w:p>
    <w:p w14:paraId="6A27D198" w14:textId="77777777" w:rsidR="005D5904" w:rsidRDefault="005D5904" w:rsidP="00D47C86">
      <w:pPr>
        <w:rPr>
          <w:noProof/>
        </w:rPr>
      </w:pPr>
    </w:p>
    <w:p w14:paraId="14A0A729" w14:textId="77777777" w:rsidR="005D5904" w:rsidRDefault="005D5904" w:rsidP="00D47C86">
      <w:pPr>
        <w:rPr>
          <w:noProof/>
        </w:rPr>
      </w:pPr>
    </w:p>
    <w:p w14:paraId="72399BCB" w14:textId="77777777" w:rsidR="005D5904" w:rsidRDefault="005D5904" w:rsidP="00D47C86">
      <w:pPr>
        <w:rPr>
          <w:noProof/>
        </w:rPr>
      </w:pPr>
    </w:p>
    <w:p w14:paraId="271ABB06" w14:textId="77777777" w:rsidR="005D5904" w:rsidRDefault="005D5904" w:rsidP="00D47C86">
      <w:pPr>
        <w:rPr>
          <w:noProof/>
        </w:rPr>
      </w:pPr>
    </w:p>
    <w:p w14:paraId="4785ADD2" w14:textId="77777777" w:rsidR="005D5904" w:rsidRDefault="005D5904" w:rsidP="00D47C86">
      <w:pPr>
        <w:rPr>
          <w:noProof/>
        </w:rPr>
      </w:pPr>
    </w:p>
    <w:p w14:paraId="6E6A268E" w14:textId="77777777" w:rsidR="005D5904" w:rsidRDefault="005D5904" w:rsidP="00D47C86">
      <w:pPr>
        <w:rPr>
          <w:noProof/>
        </w:rPr>
      </w:pPr>
    </w:p>
    <w:p w14:paraId="79560A8C" w14:textId="77777777" w:rsidR="00BE7F97" w:rsidRPr="001D7FC4" w:rsidRDefault="00BE7F97" w:rsidP="00BE7F97">
      <w:pPr>
        <w:pStyle w:val="Paragraphedeliste"/>
        <w:numPr>
          <w:ilvl w:val="0"/>
          <w:numId w:val="2"/>
        </w:numPr>
        <w:rPr>
          <w:b/>
          <w:noProof/>
          <w:color w:val="558ED5" w:themeColor="text2" w:themeTint="99"/>
          <w:sz w:val="28"/>
          <w:szCs w:val="28"/>
          <w:u w:val="single"/>
        </w:rPr>
      </w:pPr>
      <w:bookmarkStart w:id="0" w:name="_GoBack"/>
      <w:bookmarkEnd w:id="0"/>
      <w:r w:rsidRPr="001D7FC4">
        <w:rPr>
          <w:b/>
          <w:noProof/>
          <w:color w:val="558ED5" w:themeColor="text2" w:themeTint="99"/>
          <w:sz w:val="28"/>
          <w:szCs w:val="28"/>
          <w:u w:val="single"/>
        </w:rPr>
        <w:lastRenderedPageBreak/>
        <w:t>Première attaque :</w:t>
      </w:r>
      <w:r w:rsidR="005D0DFF" w:rsidRPr="001D7FC4">
        <w:rPr>
          <w:b/>
          <w:noProof/>
          <w:color w:val="558ED5" w:themeColor="text2" w:themeTint="99"/>
          <w:sz w:val="28"/>
          <w:szCs w:val="28"/>
          <w:u w:val="single"/>
        </w:rPr>
        <w:t xml:space="preserve"> </w:t>
      </w:r>
      <w:r w:rsidRPr="001D7FC4">
        <w:rPr>
          <w:b/>
          <w:noProof/>
          <w:color w:val="558ED5" w:themeColor="text2" w:themeTint="99"/>
          <w:sz w:val="28"/>
          <w:szCs w:val="28"/>
          <w:u w:val="single"/>
        </w:rPr>
        <w:t xml:space="preserve"> </w:t>
      </w:r>
      <w:r w:rsidR="001D7FC4" w:rsidRPr="001D7FC4">
        <w:rPr>
          <w:b/>
          <w:noProof/>
          <w:color w:val="558ED5" w:themeColor="text2" w:themeTint="99"/>
          <w:sz w:val="28"/>
          <w:szCs w:val="28"/>
          <w:u w:val="single"/>
        </w:rPr>
        <w:t xml:space="preserve">Changement de prix d’une commande </w:t>
      </w:r>
    </w:p>
    <w:p w14:paraId="74DF8B87" w14:textId="77777777" w:rsidR="007A772A" w:rsidRDefault="001D7FC4" w:rsidP="005D5904">
      <w:pPr>
        <w:jc w:val="center"/>
      </w:pPr>
      <w:r>
        <w:rPr>
          <w:noProof/>
        </w:rPr>
        <w:drawing>
          <wp:inline distT="0" distB="0" distL="0" distR="0" wp14:editId="2066CF1B">
            <wp:extent cx="3590925" cy="26384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26384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EF89ED2" w14:textId="77777777" w:rsidR="001D7FC4" w:rsidRDefault="001D7FC4">
      <w:r>
        <w:t>Le problème c’est que la vérification se fait cotée client. Donc un client mal intentionné peut faire ce quel veut du cout qu’il possède entre ses main un outil comme paros (</w:t>
      </w:r>
      <w:proofErr w:type="spellStart"/>
      <w:r>
        <w:t>webScramble</w:t>
      </w:r>
      <w:proofErr w:type="spellEnd"/>
      <w:r>
        <w:t>) qui lui permet de récupérer les requêtes http avant qu’elles soient envoyées à destination du serveur. Par l’exemple ici, il passe une commande avec un prix falsifié.</w:t>
      </w:r>
    </w:p>
    <w:p w14:paraId="62F1C3F7" w14:textId="77777777" w:rsidR="00346BEC" w:rsidRPr="00346BEC" w:rsidRDefault="001D7FC4" w:rsidP="00E362B7">
      <w:pPr>
        <w:pStyle w:val="Paragraphedeliste"/>
        <w:numPr>
          <w:ilvl w:val="0"/>
          <w:numId w:val="2"/>
        </w:numPr>
      </w:pPr>
      <w:r w:rsidRPr="001D7FC4">
        <w:rPr>
          <w:b/>
          <w:noProof/>
          <w:color w:val="558ED5" w:themeColor="text2" w:themeTint="99"/>
          <w:sz w:val="28"/>
          <w:szCs w:val="28"/>
          <w:u w:val="single"/>
        </w:rPr>
        <w:t>Deuxième attaque : Envoie de code malicieux via un mail.</w:t>
      </w:r>
    </w:p>
    <w:p w14:paraId="6FF7C739" w14:textId="77777777" w:rsidR="00E362B7" w:rsidRDefault="00E362B7" w:rsidP="00346BEC">
      <w:pPr>
        <w:pStyle w:val="Paragraphedeliste"/>
        <w:ind w:left="1080"/>
      </w:pPr>
      <w:r>
        <w:rPr>
          <w:noProof/>
        </w:rPr>
        <w:drawing>
          <wp:inline distT="0" distB="0" distL="0" distR="0" wp14:editId="2323F8BB">
            <wp:extent cx="4857750" cy="303609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57750" cy="3036094"/>
                    </a:xfrm>
                    <a:prstGeom prst="rect">
                      <a:avLst/>
                    </a:prstGeom>
                    <a:noFill/>
                    <a:ln w="9525">
                      <a:noFill/>
                      <a:miter lim="800000"/>
                      <a:headEnd/>
                      <a:tailEnd/>
                    </a:ln>
                  </pic:spPr>
                </pic:pic>
              </a:graphicData>
            </a:graphic>
          </wp:inline>
        </w:drawing>
      </w:r>
    </w:p>
    <w:p w14:paraId="0FA2D683" w14:textId="77777777" w:rsidR="00346BEC" w:rsidRPr="00314310" w:rsidRDefault="00346BEC" w:rsidP="00346BEC">
      <w:pPr>
        <w:ind w:firstLine="708"/>
      </w:pPr>
      <w:r w:rsidRPr="00314310">
        <w:t xml:space="preserve">Le problème ici c’est que y’a aucun contrôle sur le contenu du mail qui peut contenir des scripts (JavaScript, flash, VB Script,…) malicieux qui peuvent comporter des bout de code dangereux pour contrôler à distance le serveur à l’insu de son utilisateur (webmaster). </w:t>
      </w:r>
    </w:p>
    <w:p w14:paraId="750C1C5B" w14:textId="77777777" w:rsidR="00E362B7" w:rsidRPr="00314310" w:rsidRDefault="00E362B7">
      <w:r w:rsidRPr="00314310">
        <w:t xml:space="preserve">On a envoyé une alerte par </w:t>
      </w:r>
      <w:r w:rsidR="005D0DFF" w:rsidRPr="00314310">
        <w:t>JavaScript</w:t>
      </w:r>
      <w:r w:rsidRPr="00314310">
        <w:t xml:space="preserve"> qui est la suivante dans le champ mail : &lt;script&gt;</w:t>
      </w:r>
      <w:proofErr w:type="spellStart"/>
      <w:proofErr w:type="gramStart"/>
      <w:r w:rsidRPr="00314310">
        <w:t>alert</w:t>
      </w:r>
      <w:proofErr w:type="spellEnd"/>
      <w:r w:rsidRPr="00314310">
        <w:t>(</w:t>
      </w:r>
      <w:proofErr w:type="gramEnd"/>
      <w:r w:rsidRPr="00314310">
        <w:t>"</w:t>
      </w:r>
      <w:r w:rsidR="001D7FC4" w:rsidRPr="00314310">
        <w:t>c’est piraté</w:t>
      </w:r>
      <w:r w:rsidRPr="00314310">
        <w:t>")&lt;/script&gt;</w:t>
      </w:r>
    </w:p>
    <w:p w14:paraId="6CA8B4CF" w14:textId="77777777" w:rsidR="00E362B7" w:rsidRPr="00314310" w:rsidRDefault="00E362B7" w:rsidP="00346BEC">
      <w:pPr>
        <w:ind w:firstLine="708"/>
      </w:pPr>
      <w:r w:rsidRPr="00314310">
        <w:lastRenderedPageBreak/>
        <w:t xml:space="preserve">La seconde partie </w:t>
      </w:r>
      <w:proofErr w:type="spellStart"/>
      <w:r w:rsidRPr="00314310">
        <w:t>à</w:t>
      </w:r>
      <w:proofErr w:type="spellEnd"/>
      <w:r w:rsidRPr="00314310">
        <w:t xml:space="preserve"> été de modifier le </w:t>
      </w:r>
      <w:r w:rsidR="005D0DFF" w:rsidRPr="00314310">
        <w:t>destinataire,</w:t>
      </w:r>
      <w:r w:rsidRPr="00314310">
        <w:t xml:space="preserve"> en interceptant le message via Paros et en changeant le paramètre ‘to’ de </w:t>
      </w:r>
      <w:hyperlink r:id="rId10" w:history="1">
        <w:r w:rsidRPr="00314310">
          <w:t>webgoatadmin@webgot.org</w:t>
        </w:r>
      </w:hyperlink>
      <w:r w:rsidRPr="00314310">
        <w:t xml:space="preserve"> vers </w:t>
      </w:r>
      <w:hyperlink r:id="rId11" w:history="1">
        <w:r w:rsidRPr="00314310">
          <w:t>billgates@hotmail.com</w:t>
        </w:r>
      </w:hyperlink>
      <w:r w:rsidR="00346BEC" w:rsidRPr="00314310">
        <w:t xml:space="preserve"> (exploiter la confiance de client vers  l’administrateur du site pour faire passer des code malicieux dans le mail).</w:t>
      </w:r>
    </w:p>
    <w:p w14:paraId="1F2D5CD1" w14:textId="77777777" w:rsidR="00E362B7" w:rsidRDefault="00346BEC" w:rsidP="005D5904">
      <w:pPr>
        <w:jc w:val="center"/>
      </w:pPr>
      <w:r>
        <w:rPr>
          <w:noProof/>
        </w:rPr>
        <w:drawing>
          <wp:inline distT="0" distB="0" distL="0" distR="0" wp14:editId="3609E112">
            <wp:extent cx="3619500" cy="34861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0" cy="34861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A4E7BE5" w14:textId="77777777" w:rsidR="00BD40AB" w:rsidRPr="00E04F2E" w:rsidRDefault="00607B85">
      <w:pPr>
        <w:rPr>
          <w:b/>
          <w:sz w:val="28"/>
          <w:szCs w:val="28"/>
        </w:rPr>
      </w:pPr>
      <w:r w:rsidRPr="00346BEC">
        <w:rPr>
          <w:b/>
          <w:noProof/>
          <w:color w:val="558ED5" w:themeColor="text2" w:themeTint="99"/>
          <w:sz w:val="28"/>
          <w:szCs w:val="28"/>
          <w:u w:val="single"/>
        </w:rPr>
        <w:t>III</w:t>
      </w:r>
      <w:r w:rsidR="005D0DFF" w:rsidRPr="00346BEC">
        <w:rPr>
          <w:b/>
          <w:noProof/>
          <w:color w:val="558ED5" w:themeColor="text2" w:themeTint="99"/>
          <w:sz w:val="28"/>
          <w:szCs w:val="28"/>
          <w:u w:val="single"/>
        </w:rPr>
        <w:t xml:space="preserve">) </w:t>
      </w:r>
      <w:r w:rsidR="00346BEC">
        <w:rPr>
          <w:b/>
          <w:noProof/>
          <w:color w:val="558ED5" w:themeColor="text2" w:themeTint="99"/>
          <w:sz w:val="28"/>
          <w:szCs w:val="28"/>
          <w:u w:val="single"/>
        </w:rPr>
        <w:t>Troisiéme attaque : injection SQL </w:t>
      </w:r>
      <w:r w:rsidR="00F9615A">
        <w:rPr>
          <w:b/>
          <w:noProof/>
          <w:color w:val="558ED5" w:themeColor="text2" w:themeTint="99"/>
          <w:sz w:val="28"/>
          <w:szCs w:val="28"/>
          <w:u w:val="single"/>
        </w:rPr>
        <w:t>(causé un déni de service par conncté multiples comptes à la fois).</w:t>
      </w:r>
    </w:p>
    <w:p w14:paraId="1FF3BBFD" w14:textId="77777777" w:rsidR="00BD40AB" w:rsidRPr="00314310" w:rsidRDefault="00BD40AB">
      <w:r w:rsidRPr="00314310">
        <w:t xml:space="preserve">SELECT * FROM </w:t>
      </w:r>
      <w:proofErr w:type="spellStart"/>
      <w:r w:rsidRPr="00314310">
        <w:t>user_system_data</w:t>
      </w:r>
      <w:proofErr w:type="spellEnd"/>
      <w:r w:rsidRPr="00314310">
        <w:t xml:space="preserve"> WHERE </w:t>
      </w:r>
      <w:proofErr w:type="spellStart"/>
      <w:r w:rsidRPr="00314310">
        <w:t>user_name</w:t>
      </w:r>
      <w:proofErr w:type="spellEnd"/>
      <w:r w:rsidRPr="00314310">
        <w:t xml:space="preserve"> = '</w:t>
      </w:r>
      <w:proofErr w:type="spellStart"/>
      <w:r w:rsidRPr="00314310">
        <w:t>yop</w:t>
      </w:r>
      <w:proofErr w:type="spellEnd"/>
      <w:r w:rsidRPr="00314310">
        <w:t>' and password = ' ' or '1' = '1'</w:t>
      </w:r>
    </w:p>
    <w:p w14:paraId="647F8A70" w14:textId="77777777" w:rsidR="00346BEC" w:rsidRPr="00346BEC" w:rsidRDefault="00346BEC" w:rsidP="00346BEC">
      <w:pPr>
        <w:ind w:firstLine="708"/>
      </w:pPr>
      <w:r w:rsidRPr="00314310">
        <w:t xml:space="preserve">Ici ‘1’ =’1’ est toujours une condition vrai, ce qui donne que sans mot de passe on peut accéder au contenu de la </w:t>
      </w:r>
      <w:proofErr w:type="spellStart"/>
      <w:r w:rsidRPr="00314310">
        <w:t>teble</w:t>
      </w:r>
      <w:proofErr w:type="spellEnd"/>
      <w:r w:rsidRPr="00314310">
        <w:t xml:space="preserve"> </w:t>
      </w:r>
      <w:proofErr w:type="spellStart"/>
      <w:r w:rsidRPr="00314310">
        <w:t>user_system_data</w:t>
      </w:r>
      <w:proofErr w:type="spellEnd"/>
      <w:r w:rsidRPr="00314310">
        <w:t xml:space="preserve"> pour l’utilisateur qui nous intéresse. Cette vulnérabilité est due au fait quel n’est y’a aucun contrôle sur les requêtes passé (Si elle contient des caractères spécieux, ou respecte </w:t>
      </w:r>
      <w:proofErr w:type="gramStart"/>
      <w:r w:rsidRPr="00314310">
        <w:t>une</w:t>
      </w:r>
      <w:proofErr w:type="gramEnd"/>
      <w:r w:rsidRPr="00314310">
        <w:t xml:space="preserve"> format bien donné par exemple). </w:t>
      </w:r>
    </w:p>
    <w:p w14:paraId="0BEEC701" w14:textId="77777777" w:rsidR="00D36936" w:rsidRDefault="00F9615A" w:rsidP="00F9615A">
      <w:pPr>
        <w:jc w:val="center"/>
        <w:rPr>
          <w:noProof/>
        </w:rPr>
      </w:pPr>
      <w:r>
        <w:rPr>
          <w:noProof/>
        </w:rPr>
        <w:drawing>
          <wp:inline distT="0" distB="0" distL="0" distR="0" wp14:editId="340C3FCA">
            <wp:extent cx="3609975" cy="17430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1743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sidR="00D36936">
        <w:rPr>
          <w:noProof/>
        </w:rPr>
        <w:t>.</w:t>
      </w:r>
    </w:p>
    <w:p w14:paraId="62551C72" w14:textId="77777777" w:rsidR="00037C0F" w:rsidRDefault="00037C0F" w:rsidP="00037C0F">
      <w:pPr>
        <w:rPr>
          <w:b/>
          <w:noProof/>
          <w:color w:val="558ED5" w:themeColor="text2" w:themeTint="99"/>
          <w:sz w:val="28"/>
          <w:szCs w:val="28"/>
          <w:u w:val="single"/>
        </w:rPr>
      </w:pPr>
      <w:r w:rsidRPr="00037C0F">
        <w:rPr>
          <w:b/>
          <w:noProof/>
          <w:color w:val="558ED5" w:themeColor="text2" w:themeTint="99"/>
          <w:sz w:val="28"/>
          <w:szCs w:val="28"/>
          <w:u w:val="single"/>
        </w:rPr>
        <w:t>VI)</w:t>
      </w:r>
      <w:r>
        <w:rPr>
          <w:b/>
          <w:noProof/>
          <w:color w:val="558ED5" w:themeColor="text2" w:themeTint="99"/>
          <w:sz w:val="28"/>
          <w:szCs w:val="28"/>
          <w:u w:val="single"/>
        </w:rPr>
        <w:t xml:space="preserve"> 4éme injection </w:t>
      </w:r>
      <w:r w:rsidRPr="00037C0F">
        <w:rPr>
          <w:b/>
          <w:noProof/>
          <w:color w:val="558ED5" w:themeColor="text2" w:themeTint="99"/>
          <w:sz w:val="28"/>
          <w:szCs w:val="28"/>
          <w:u w:val="single"/>
        </w:rPr>
        <w:t xml:space="preserve">Injection flaws : </w:t>
      </w:r>
      <w:r>
        <w:rPr>
          <w:b/>
          <w:noProof/>
          <w:color w:val="558ED5" w:themeColor="text2" w:themeTint="99"/>
          <w:sz w:val="28"/>
          <w:szCs w:val="28"/>
          <w:u w:val="single"/>
        </w:rPr>
        <w:t>Injection SQL numérique</w:t>
      </w:r>
    </w:p>
    <w:p w14:paraId="76312C42" w14:textId="77777777" w:rsidR="00037C0F" w:rsidRPr="00314310" w:rsidRDefault="00037C0F" w:rsidP="00037C0F">
      <w:pPr>
        <w:ind w:firstLine="708"/>
      </w:pPr>
      <w:r w:rsidRPr="00314310">
        <w:lastRenderedPageBreak/>
        <w:t xml:space="preserve">Accéder à des informations, préalablement non </w:t>
      </w:r>
      <w:proofErr w:type="spellStart"/>
      <w:r w:rsidRPr="00314310">
        <w:t>accébles</w:t>
      </w:r>
      <w:proofErr w:type="spellEnd"/>
      <w:r w:rsidRPr="00314310">
        <w:t xml:space="preserve"> (toujours </w:t>
      </w:r>
      <w:proofErr w:type="spellStart"/>
      <w:r w:rsidRPr="00314310">
        <w:t>probléme</w:t>
      </w:r>
      <w:proofErr w:type="spellEnd"/>
      <w:r w:rsidRPr="00314310">
        <w:t xml:space="preserve"> de non contrôle des </w:t>
      </w:r>
      <w:proofErr w:type="spellStart"/>
      <w:r w:rsidRPr="00314310">
        <w:t>requetes</w:t>
      </w:r>
      <w:proofErr w:type="spellEnd"/>
      <w:r w:rsidRPr="00314310">
        <w:t xml:space="preserve"> passé par l’utilisateur).</w:t>
      </w:r>
    </w:p>
    <w:p w14:paraId="577BE0ED" w14:textId="77777777" w:rsidR="00037C0F" w:rsidRPr="00037C0F" w:rsidRDefault="00037C0F" w:rsidP="00037C0F">
      <w:pPr>
        <w:rPr>
          <w:lang w:val="en-US"/>
        </w:rPr>
      </w:pPr>
      <w:r>
        <w:rPr>
          <w:noProof/>
        </w:rPr>
        <w:drawing>
          <wp:inline distT="0" distB="0" distL="0" distR="0" wp14:editId="54F7F076">
            <wp:extent cx="5760720" cy="360045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14:paraId="4670D52A" w14:textId="77777777" w:rsidR="00100FAB" w:rsidRPr="00037C0F" w:rsidRDefault="00100FAB">
      <w:pPr>
        <w:rPr>
          <w:b/>
          <w:noProof/>
          <w:color w:val="558ED5" w:themeColor="text2" w:themeTint="99"/>
          <w:sz w:val="28"/>
          <w:szCs w:val="28"/>
          <w:u w:val="single"/>
        </w:rPr>
      </w:pPr>
      <w:r w:rsidRPr="00037C0F">
        <w:rPr>
          <w:b/>
          <w:noProof/>
          <w:color w:val="558ED5" w:themeColor="text2" w:themeTint="99"/>
          <w:sz w:val="28"/>
          <w:szCs w:val="28"/>
          <w:u w:val="single"/>
        </w:rPr>
        <w:t>V</w:t>
      </w:r>
      <w:r w:rsidR="00195DF7" w:rsidRPr="00037C0F">
        <w:rPr>
          <w:b/>
          <w:noProof/>
          <w:color w:val="558ED5" w:themeColor="text2" w:themeTint="99"/>
          <w:sz w:val="28"/>
          <w:szCs w:val="28"/>
          <w:u w:val="single"/>
        </w:rPr>
        <w:t>)</w:t>
      </w:r>
      <w:r w:rsidR="00F9615A" w:rsidRPr="00037C0F">
        <w:rPr>
          <w:b/>
          <w:noProof/>
          <w:color w:val="558ED5" w:themeColor="text2" w:themeTint="99"/>
          <w:sz w:val="28"/>
          <w:szCs w:val="28"/>
          <w:u w:val="single"/>
        </w:rPr>
        <w:t xml:space="preserve"> </w:t>
      </w:r>
      <w:r w:rsidR="00037C0F">
        <w:rPr>
          <w:b/>
          <w:noProof/>
          <w:color w:val="558ED5" w:themeColor="text2" w:themeTint="99"/>
          <w:sz w:val="28"/>
          <w:szCs w:val="28"/>
          <w:u w:val="single"/>
        </w:rPr>
        <w:t>5</w:t>
      </w:r>
      <w:r w:rsidR="00F9615A" w:rsidRPr="00037C0F">
        <w:rPr>
          <w:b/>
          <w:noProof/>
          <w:color w:val="558ED5" w:themeColor="text2" w:themeTint="99"/>
          <w:sz w:val="28"/>
          <w:szCs w:val="28"/>
          <w:u w:val="single"/>
        </w:rPr>
        <w:t>éme attaque: Configuration non sécurisée  (</w:t>
      </w:r>
      <w:r w:rsidR="00195DF7" w:rsidRPr="00037C0F">
        <w:rPr>
          <w:b/>
          <w:noProof/>
          <w:color w:val="558ED5" w:themeColor="text2" w:themeTint="99"/>
          <w:sz w:val="28"/>
          <w:szCs w:val="28"/>
          <w:u w:val="single"/>
        </w:rPr>
        <w:t>FORCED</w:t>
      </w:r>
      <w:r w:rsidRPr="00037C0F">
        <w:rPr>
          <w:b/>
          <w:noProof/>
          <w:color w:val="558ED5" w:themeColor="text2" w:themeTint="99"/>
          <w:sz w:val="28"/>
          <w:szCs w:val="28"/>
          <w:u w:val="single"/>
        </w:rPr>
        <w:t xml:space="preserve"> BROWSING)</w:t>
      </w:r>
      <w:r w:rsidR="00195DF7" w:rsidRPr="00037C0F">
        <w:rPr>
          <w:b/>
          <w:noProof/>
          <w:color w:val="558ED5" w:themeColor="text2" w:themeTint="99"/>
          <w:sz w:val="28"/>
          <w:szCs w:val="28"/>
          <w:u w:val="single"/>
        </w:rPr>
        <w:t>:</w:t>
      </w:r>
    </w:p>
    <w:p w14:paraId="71AE89C4" w14:textId="77777777" w:rsidR="007F23CE" w:rsidRDefault="007F23CE" w:rsidP="00037C0F">
      <w:r w:rsidRPr="007F23CE">
        <w:t xml:space="preserve">Le but de cette </w:t>
      </w:r>
      <w:r w:rsidR="00F9615A">
        <w:t>attaque</w:t>
      </w:r>
      <w:r w:rsidRPr="007F23CE">
        <w:t xml:space="preserve"> est de découvrir des url </w:t>
      </w:r>
      <w:r w:rsidR="00F9615A" w:rsidRPr="007F23CE">
        <w:t>réservés</w:t>
      </w:r>
      <w:r w:rsidRPr="007F23CE">
        <w:t xml:space="preserve"> à des personnes </w:t>
      </w:r>
      <w:r w:rsidR="00F9615A" w:rsidRPr="007F23CE">
        <w:t>privilégiées</w:t>
      </w:r>
      <w:r w:rsidR="00037C0F">
        <w:t xml:space="preserve">. </w:t>
      </w:r>
    </w:p>
    <w:p w14:paraId="4FE8186B" w14:textId="77777777" w:rsidR="00037C0F" w:rsidRPr="007F23CE" w:rsidRDefault="00037C0F" w:rsidP="00037C0F">
      <w:pPr>
        <w:ind w:firstLine="708"/>
      </w:pPr>
      <w:r>
        <w:t>La vulnérabilité qui sera exploitée, c’est qu’un développeur d’une application web, utilise des  URL connus et communs pour données des accès privilégiés.</w:t>
      </w:r>
    </w:p>
    <w:p w14:paraId="15FD9039" w14:textId="77777777" w:rsidR="007F23CE" w:rsidRDefault="007F23CE" w:rsidP="00037C0F">
      <w:pPr>
        <w:ind w:firstLine="708"/>
      </w:pPr>
      <w:r>
        <w:t xml:space="preserve">Ici nous avons essayé de deviner l’url du webmaster : </w:t>
      </w:r>
      <w:r w:rsidR="00037C0F">
        <w:t>après avoir remplacé le chemin de l’URL</w:t>
      </w:r>
      <w:r>
        <w:t xml:space="preserve"> /</w:t>
      </w:r>
      <w:proofErr w:type="spellStart"/>
      <w:r>
        <w:t>attack</w:t>
      </w:r>
      <w:proofErr w:type="spellEnd"/>
      <w:r>
        <w:t xml:space="preserve"> par /</w:t>
      </w:r>
      <w:r w:rsidR="00037C0F">
        <w:t>configuration, on a essayé /</w:t>
      </w:r>
      <w:proofErr w:type="spellStart"/>
      <w:r w:rsidR="00037C0F">
        <w:t>admin</w:t>
      </w:r>
      <w:proofErr w:type="spellEnd"/>
      <w:r w:rsidR="00037C0F">
        <w:t>, et</w:t>
      </w:r>
      <w:r>
        <w:t xml:space="preserve"> </w:t>
      </w:r>
      <w:r w:rsidR="00037C0F">
        <w:t>ça</w:t>
      </w:r>
      <w:r>
        <w:t xml:space="preserve"> a</w:t>
      </w:r>
      <w:r w:rsidR="00037C0F">
        <w:t xml:space="preserve"> donné lieu à la page suivante.</w:t>
      </w:r>
    </w:p>
    <w:p w14:paraId="3B929BE5" w14:textId="77777777" w:rsidR="007F23CE" w:rsidRDefault="00037C0F" w:rsidP="005D5904">
      <w:pPr>
        <w:jc w:val="center"/>
      </w:pPr>
      <w:r>
        <w:rPr>
          <w:noProof/>
        </w:rPr>
        <w:drawing>
          <wp:inline distT="0" distB="0" distL="0" distR="0" wp14:editId="46D0D507">
            <wp:extent cx="3657600" cy="24860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860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2737B15" w14:textId="77777777" w:rsidR="00171C0C" w:rsidRPr="00314310" w:rsidRDefault="00171C0C">
      <w:pPr>
        <w:rPr>
          <w:b/>
          <w:noProof/>
          <w:color w:val="558ED5" w:themeColor="text2" w:themeTint="99"/>
          <w:sz w:val="28"/>
          <w:szCs w:val="28"/>
          <w:u w:val="single"/>
        </w:rPr>
      </w:pPr>
      <w:r w:rsidRPr="00314310">
        <w:rPr>
          <w:b/>
          <w:noProof/>
          <w:color w:val="558ED5" w:themeColor="text2" w:themeTint="99"/>
          <w:sz w:val="28"/>
          <w:szCs w:val="28"/>
          <w:u w:val="single"/>
        </w:rPr>
        <w:t>VI)</w:t>
      </w:r>
      <w:r w:rsidR="00314310" w:rsidRPr="00314310">
        <w:rPr>
          <w:b/>
          <w:noProof/>
          <w:color w:val="558ED5" w:themeColor="text2" w:themeTint="99"/>
          <w:sz w:val="28"/>
          <w:szCs w:val="28"/>
          <w:u w:val="single"/>
        </w:rPr>
        <w:t xml:space="preserve"> </w:t>
      </w:r>
      <w:r w:rsidR="00314310">
        <w:rPr>
          <w:b/>
          <w:noProof/>
          <w:color w:val="558ED5" w:themeColor="text2" w:themeTint="99"/>
          <w:sz w:val="28"/>
          <w:szCs w:val="28"/>
          <w:u w:val="single"/>
        </w:rPr>
        <w:t xml:space="preserve">6éme attaque : </w:t>
      </w:r>
      <w:r w:rsidRPr="00314310">
        <w:rPr>
          <w:b/>
          <w:noProof/>
          <w:color w:val="558ED5" w:themeColor="text2" w:themeTint="99"/>
          <w:sz w:val="28"/>
          <w:szCs w:val="28"/>
          <w:u w:val="single"/>
        </w:rPr>
        <w:t>Log spoofing :</w:t>
      </w:r>
    </w:p>
    <w:p w14:paraId="234594C5" w14:textId="77777777" w:rsidR="00171C0C" w:rsidRPr="005D5904" w:rsidRDefault="00171C0C" w:rsidP="00314310">
      <w:pPr>
        <w:ind w:firstLine="708"/>
      </w:pPr>
      <w:r w:rsidRPr="005D5904">
        <w:lastRenderedPageBreak/>
        <w:t>Cette attaque a pour but de toucher au fichier log qui regroupe les différe</w:t>
      </w:r>
      <w:r w:rsidR="00314310" w:rsidRPr="005D5904">
        <w:t>ntes connexions qui ont eu lieu</w:t>
      </w:r>
      <w:r w:rsidRPr="005D5904">
        <w:t>.</w:t>
      </w:r>
      <w:r w:rsidR="00314310" w:rsidRPr="005D5904">
        <w:t xml:space="preserve"> </w:t>
      </w:r>
      <w:r w:rsidRPr="005D5904">
        <w:t>Cette attaque peut être profitable à un hacker qui a envie d’effacer ses traces.</w:t>
      </w:r>
    </w:p>
    <w:p w14:paraId="3F690FA1" w14:textId="77777777" w:rsidR="00171C0C" w:rsidRPr="00171C0C" w:rsidRDefault="00171C0C">
      <w:pPr>
        <w:rPr>
          <w:rStyle w:val="apple-converted-space"/>
          <w:rFonts w:ascii="Arial" w:hAnsi="Arial" w:cs="Arial"/>
          <w:color w:val="000000"/>
        </w:rPr>
      </w:pPr>
      <w:r>
        <w:rPr>
          <w:rFonts w:ascii="Arial" w:hAnsi="Arial" w:cs="Arial"/>
          <w:noProof/>
          <w:color w:val="000000"/>
        </w:rPr>
        <w:drawing>
          <wp:inline distT="0" distB="0" distL="0" distR="0" wp14:editId="5489588A">
            <wp:extent cx="5760720" cy="3600450"/>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14:paraId="3C895799" w14:textId="77777777" w:rsidR="00171C0C" w:rsidRPr="00171C0C" w:rsidRDefault="00171C0C">
      <w:pPr>
        <w:rPr>
          <w:rStyle w:val="apple-converted-space"/>
          <w:rFonts w:ascii="Arial" w:hAnsi="Arial" w:cs="Arial"/>
          <w:color w:val="000000"/>
        </w:rPr>
      </w:pPr>
    </w:p>
    <w:p w14:paraId="7BF266B0" w14:textId="77777777" w:rsidR="00171C0C" w:rsidRPr="005D5904" w:rsidRDefault="00171C0C" w:rsidP="00314310">
      <w:pPr>
        <w:ind w:firstLine="708"/>
      </w:pPr>
      <w:r w:rsidRPr="005D5904">
        <w:t xml:space="preserve">Le champ de remplissage du </w:t>
      </w:r>
      <w:proofErr w:type="spellStart"/>
      <w:r w:rsidRPr="005D5904">
        <w:t>logger</w:t>
      </w:r>
      <w:proofErr w:type="spellEnd"/>
      <w:r w:rsidRPr="005D5904">
        <w:t xml:space="preserve"> n’admet pas de </w:t>
      </w:r>
      <w:r w:rsidR="00314310" w:rsidRPr="005D5904">
        <w:t>restrictions,</w:t>
      </w:r>
      <w:r w:rsidRPr="005D5904">
        <w:t xml:space="preserve"> on y injecte alors le texte suivant : ‘Smith%0d%0aLogin Succeeded for username: admin’</w:t>
      </w:r>
    </w:p>
    <w:p w14:paraId="1D5A7389" w14:textId="77777777" w:rsidR="00B51AE0" w:rsidRPr="005D5904" w:rsidRDefault="00171C0C" w:rsidP="00314310">
      <w:pPr>
        <w:ind w:firstLine="708"/>
      </w:pPr>
      <w:r w:rsidRPr="005D5904">
        <w:t xml:space="preserve">Ce qui va simuler le fait que Smith n’a pas été connecté alors que l’utilisateur </w:t>
      </w:r>
      <w:proofErr w:type="spellStart"/>
      <w:r w:rsidRPr="005D5904">
        <w:t>admin</w:t>
      </w:r>
      <w:proofErr w:type="spellEnd"/>
      <w:r w:rsidRPr="005D5904">
        <w:t xml:space="preserve"> a été </w:t>
      </w:r>
      <w:r w:rsidR="00314310" w:rsidRPr="005D5904">
        <w:t xml:space="preserve">connecté. </w:t>
      </w:r>
      <w:r w:rsidRPr="005D5904">
        <w:t xml:space="preserve">Un bout de code malicieux en </w:t>
      </w:r>
      <w:r w:rsidR="00314310" w:rsidRPr="005D5904">
        <w:t>JavaScript</w:t>
      </w:r>
      <w:r w:rsidRPr="005D5904">
        <w:t xml:space="preserve"> peut être envoyé au fichier log du site web pour une telle </w:t>
      </w:r>
      <w:r w:rsidR="00314310" w:rsidRPr="005D5904">
        <w:t xml:space="preserve">attaque. </w:t>
      </w:r>
    </w:p>
    <w:p w14:paraId="320F2384" w14:textId="77777777" w:rsidR="00314310" w:rsidRDefault="00314310">
      <w:pPr>
        <w:rPr>
          <w:b/>
          <w:noProof/>
          <w:color w:val="558ED5" w:themeColor="text2" w:themeTint="99"/>
          <w:sz w:val="28"/>
          <w:szCs w:val="28"/>
          <w:u w:val="single"/>
        </w:rPr>
      </w:pPr>
    </w:p>
    <w:p w14:paraId="09D24324" w14:textId="77777777" w:rsidR="00314310" w:rsidRDefault="00314310">
      <w:pPr>
        <w:rPr>
          <w:b/>
          <w:noProof/>
          <w:color w:val="558ED5" w:themeColor="text2" w:themeTint="99"/>
          <w:sz w:val="28"/>
          <w:szCs w:val="28"/>
          <w:u w:val="single"/>
        </w:rPr>
      </w:pPr>
    </w:p>
    <w:p w14:paraId="62667ACB" w14:textId="77777777" w:rsidR="00314310" w:rsidRDefault="00314310">
      <w:pPr>
        <w:rPr>
          <w:b/>
          <w:noProof/>
          <w:color w:val="558ED5" w:themeColor="text2" w:themeTint="99"/>
          <w:sz w:val="28"/>
          <w:szCs w:val="28"/>
          <w:u w:val="single"/>
        </w:rPr>
      </w:pPr>
    </w:p>
    <w:p w14:paraId="108198DD" w14:textId="77777777" w:rsidR="00314310" w:rsidRDefault="00314310">
      <w:pPr>
        <w:rPr>
          <w:b/>
          <w:noProof/>
          <w:color w:val="558ED5" w:themeColor="text2" w:themeTint="99"/>
          <w:sz w:val="28"/>
          <w:szCs w:val="28"/>
          <w:u w:val="single"/>
        </w:rPr>
      </w:pPr>
    </w:p>
    <w:p w14:paraId="56D204F7" w14:textId="77777777" w:rsidR="00314310" w:rsidRDefault="00314310">
      <w:pPr>
        <w:rPr>
          <w:b/>
          <w:noProof/>
          <w:color w:val="558ED5" w:themeColor="text2" w:themeTint="99"/>
          <w:sz w:val="28"/>
          <w:szCs w:val="28"/>
          <w:u w:val="single"/>
        </w:rPr>
      </w:pPr>
    </w:p>
    <w:p w14:paraId="521557CA" w14:textId="77777777" w:rsidR="00314310" w:rsidRDefault="00314310">
      <w:pPr>
        <w:rPr>
          <w:b/>
          <w:noProof/>
          <w:color w:val="558ED5" w:themeColor="text2" w:themeTint="99"/>
          <w:sz w:val="28"/>
          <w:szCs w:val="28"/>
          <w:u w:val="single"/>
        </w:rPr>
      </w:pPr>
    </w:p>
    <w:p w14:paraId="17D5B4FB" w14:textId="77777777" w:rsidR="00314310" w:rsidRDefault="00314310">
      <w:pPr>
        <w:rPr>
          <w:b/>
          <w:noProof/>
          <w:color w:val="558ED5" w:themeColor="text2" w:themeTint="99"/>
          <w:sz w:val="28"/>
          <w:szCs w:val="28"/>
          <w:u w:val="single"/>
        </w:rPr>
      </w:pPr>
    </w:p>
    <w:p w14:paraId="7C8CB76E" w14:textId="77777777" w:rsidR="00314310" w:rsidRDefault="00B51AE0">
      <w:pPr>
        <w:rPr>
          <w:b/>
          <w:noProof/>
          <w:color w:val="558ED5" w:themeColor="text2" w:themeTint="99"/>
          <w:sz w:val="28"/>
          <w:szCs w:val="28"/>
          <w:u w:val="single"/>
        </w:rPr>
      </w:pPr>
      <w:r w:rsidRPr="00314310">
        <w:rPr>
          <w:b/>
          <w:noProof/>
          <w:color w:val="558ED5" w:themeColor="text2" w:themeTint="99"/>
          <w:sz w:val="28"/>
          <w:szCs w:val="28"/>
          <w:u w:val="single"/>
        </w:rPr>
        <w:t>VII)</w:t>
      </w:r>
      <w:r w:rsidR="00314310">
        <w:rPr>
          <w:b/>
          <w:noProof/>
          <w:color w:val="558ED5" w:themeColor="text2" w:themeTint="99"/>
          <w:sz w:val="28"/>
          <w:szCs w:val="28"/>
          <w:u w:val="single"/>
        </w:rPr>
        <w:t xml:space="preserve"> 7éme </w:t>
      </w:r>
      <w:r w:rsidR="008350F4" w:rsidRPr="00314310">
        <w:rPr>
          <w:b/>
          <w:noProof/>
          <w:color w:val="558ED5" w:themeColor="text2" w:themeTint="99"/>
          <w:sz w:val="28"/>
          <w:szCs w:val="28"/>
          <w:u w:val="single"/>
        </w:rPr>
        <w:t>DATABASE</w:t>
      </w:r>
      <w:r w:rsidR="008350F4" w:rsidRPr="00314310">
        <w:rPr>
          <w:noProof/>
          <w:color w:val="558ED5" w:themeColor="text2" w:themeTint="99"/>
          <w:u w:val="single"/>
        </w:rPr>
        <w:t xml:space="preserve"> </w:t>
      </w:r>
      <w:r w:rsidR="008350F4" w:rsidRPr="00314310">
        <w:rPr>
          <w:b/>
          <w:noProof/>
          <w:color w:val="558ED5" w:themeColor="text2" w:themeTint="99"/>
          <w:sz w:val="28"/>
          <w:szCs w:val="28"/>
          <w:u w:val="single"/>
        </w:rPr>
        <w:t xml:space="preserve">BACKDOORS  </w:t>
      </w:r>
    </w:p>
    <w:p w14:paraId="3D65E448" w14:textId="77777777" w:rsidR="00171C0C" w:rsidRDefault="001E4988">
      <w:r>
        <w:rPr>
          <w:noProof/>
        </w:rPr>
        <w:lastRenderedPageBreak/>
        <w:drawing>
          <wp:inline distT="0" distB="0" distL="0" distR="0" wp14:editId="34168EA9">
            <wp:extent cx="5760720" cy="3600450"/>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14:paraId="08F37899" w14:textId="77777777" w:rsidR="00314310" w:rsidRPr="005D5904" w:rsidRDefault="00AA1783">
      <w:r w:rsidRPr="005D5904">
        <w:t xml:space="preserve">1ere </w:t>
      </w:r>
      <w:r w:rsidR="005D5904" w:rsidRPr="005D5904">
        <w:t>étape:</w:t>
      </w:r>
      <w:r w:rsidRPr="005D5904">
        <w:t xml:space="preserve"> on a rempli le champ id par : 101 </w:t>
      </w:r>
      <w:proofErr w:type="gramStart"/>
      <w:r w:rsidRPr="005D5904">
        <w:t>;</w:t>
      </w:r>
      <w:r w:rsidR="00F61325" w:rsidRPr="005D5904">
        <w:t>update</w:t>
      </w:r>
      <w:proofErr w:type="gramEnd"/>
      <w:r w:rsidR="00F61325" w:rsidRPr="005D5904">
        <w:t xml:space="preserve"> employee</w:t>
      </w:r>
      <w:r w:rsidRPr="005D5904">
        <w:t xml:space="preserve"> se</w:t>
      </w:r>
      <w:r w:rsidR="00912506" w:rsidRPr="005D5904">
        <w:t>t salary = 100000 ;</w:t>
      </w:r>
    </w:p>
    <w:p w14:paraId="7F664245" w14:textId="77777777" w:rsidR="00F61325" w:rsidRPr="005D5904" w:rsidRDefault="00F61325">
      <w:r w:rsidRPr="005D5904">
        <w:t xml:space="preserve">On </w:t>
      </w:r>
      <w:r w:rsidRPr="00314310">
        <w:t>ajoute</w:t>
      </w:r>
      <w:r w:rsidRPr="005D5904">
        <w:t xml:space="preserve"> </w:t>
      </w:r>
      <w:r w:rsidRPr="00314310">
        <w:t>cette</w:t>
      </w:r>
      <w:r w:rsidRPr="005D5904">
        <w:t xml:space="preserve"> </w:t>
      </w:r>
      <w:r w:rsidR="005D5904" w:rsidRPr="005D5904">
        <w:t>requête</w:t>
      </w:r>
      <w:r w:rsidRPr="005D5904">
        <w:t xml:space="preserve"> SQL : CREATE TRIGGER </w:t>
      </w:r>
      <w:proofErr w:type="spellStart"/>
      <w:r w:rsidRPr="005D5904">
        <w:t>myBackDoor</w:t>
      </w:r>
      <w:proofErr w:type="spellEnd"/>
      <w:r w:rsidRPr="005D5904">
        <w:t xml:space="preserve"> BEFORE INSERT ON employee FOR EACH ROW BEGIN UPDATE employee SET email='</w:t>
      </w:r>
      <w:proofErr w:type="spellStart"/>
      <w:r w:rsidRPr="005D5904">
        <w:t>john@hackme.com'WHERE</w:t>
      </w:r>
      <w:proofErr w:type="spellEnd"/>
      <w:r w:rsidRPr="005D5904">
        <w:t xml:space="preserve"> </w:t>
      </w:r>
      <w:proofErr w:type="spellStart"/>
      <w:r w:rsidRPr="005D5904">
        <w:t>userid</w:t>
      </w:r>
      <w:proofErr w:type="spellEnd"/>
      <w:r w:rsidRPr="005D5904">
        <w:t xml:space="preserve"> = </w:t>
      </w:r>
      <w:proofErr w:type="spellStart"/>
      <w:r w:rsidRPr="005D5904">
        <w:t>NEW.userid</w:t>
      </w:r>
      <w:proofErr w:type="spellEnd"/>
    </w:p>
    <w:p w14:paraId="11095638" w14:textId="77777777" w:rsidR="00F61325" w:rsidRPr="005D5904" w:rsidRDefault="00F61325">
      <w:r w:rsidRPr="005D5904">
        <w:t>Afin de rediriger tous les mails sortant de l’</w:t>
      </w:r>
      <w:proofErr w:type="spellStart"/>
      <w:r w:rsidRPr="005D5904">
        <w:t>admin</w:t>
      </w:r>
      <w:proofErr w:type="spellEnd"/>
      <w:r w:rsidRPr="005D5904">
        <w:t xml:space="preserve"> vers celui de l’attaquant qui pourra tout </w:t>
      </w:r>
      <w:proofErr w:type="gramStart"/>
      <w:r w:rsidRPr="005D5904">
        <w:t>espionner .</w:t>
      </w:r>
      <w:proofErr w:type="gramEnd"/>
    </w:p>
    <w:p w14:paraId="2E3D4D47" w14:textId="77777777" w:rsidR="00B11573" w:rsidRPr="00314310" w:rsidRDefault="00B11573">
      <w:pPr>
        <w:rPr>
          <w:noProof/>
          <w:color w:val="558ED5" w:themeColor="text2" w:themeTint="99"/>
          <w:u w:val="single"/>
        </w:rPr>
      </w:pPr>
      <w:r w:rsidRPr="00314310">
        <w:rPr>
          <w:b/>
          <w:noProof/>
          <w:color w:val="558ED5" w:themeColor="text2" w:themeTint="99"/>
          <w:sz w:val="28"/>
          <w:szCs w:val="28"/>
          <w:u w:val="single"/>
        </w:rPr>
        <w:t>VIII)</w:t>
      </w:r>
      <w:r w:rsidR="00DF6BA4" w:rsidRPr="00314310">
        <w:rPr>
          <w:noProof/>
          <w:color w:val="558ED5" w:themeColor="text2" w:themeTint="99"/>
          <w:u w:val="single"/>
        </w:rPr>
        <w:t xml:space="preserve"> </w:t>
      </w:r>
      <w:r w:rsidR="00DF6BA4" w:rsidRPr="00314310">
        <w:rPr>
          <w:b/>
          <w:noProof/>
          <w:color w:val="558ED5" w:themeColor="text2" w:themeTint="99"/>
          <w:sz w:val="28"/>
          <w:szCs w:val="28"/>
          <w:u w:val="single"/>
        </w:rPr>
        <w:t>SESSION MANAGEMENT FLAWS : SESSION FIXATION :</w:t>
      </w:r>
    </w:p>
    <w:p w14:paraId="00CA79B5" w14:textId="77777777" w:rsidR="005D5904" w:rsidRDefault="00555B69">
      <w:r w:rsidRPr="005D5904">
        <w:t xml:space="preserve">Dans les étapes 1 et 4 je suis le pirate </w:t>
      </w:r>
      <w:proofErr w:type="gramStart"/>
      <w:r w:rsidRPr="005D5904">
        <w:t>( hacker</w:t>
      </w:r>
      <w:proofErr w:type="gramEnd"/>
      <w:r w:rsidRPr="005D5904">
        <w:t xml:space="preserve"> ) , dans les étapes 2 et 3 je suis la victime</w:t>
      </w:r>
    </w:p>
    <w:p w14:paraId="72ABD138" w14:textId="77777777" w:rsidR="00555B69" w:rsidRPr="005D5904" w:rsidRDefault="00555B69">
      <w:r w:rsidRPr="005D5904">
        <w:t xml:space="preserve"> </w:t>
      </w:r>
      <w:proofErr w:type="gramStart"/>
      <w:r w:rsidRPr="005D5904">
        <w:t>la</w:t>
      </w:r>
      <w:proofErr w:type="gramEnd"/>
      <w:r w:rsidRPr="005D5904">
        <w:t xml:space="preserve"> procédure est la suivante : </w:t>
      </w:r>
    </w:p>
    <w:p w14:paraId="44864196" w14:textId="77777777" w:rsidR="00555B69" w:rsidRPr="005D5904" w:rsidRDefault="00555B69">
      <w:r w:rsidRPr="005D5904">
        <w:t xml:space="preserve">Au </w:t>
      </w:r>
      <w:r w:rsidR="005D5904" w:rsidRPr="005D5904">
        <w:t>début,</w:t>
      </w:r>
      <w:r w:rsidRPr="005D5904">
        <w:t xml:space="preserve"> le pirate rédige un message en bonne et due </w:t>
      </w:r>
      <w:proofErr w:type="gramStart"/>
      <w:r w:rsidRPr="005D5904">
        <w:t>forme ,</w:t>
      </w:r>
      <w:proofErr w:type="gramEnd"/>
      <w:r w:rsidRPr="005D5904">
        <w:t xml:space="preserve"> respectant les normes d’écriture et exempt de fautes d’orthographes , afin de se passer pour l’administrateur de l’entreprise .</w:t>
      </w:r>
    </w:p>
    <w:p w14:paraId="6D8F009D" w14:textId="77777777" w:rsidR="00555B69" w:rsidRPr="005D5904" w:rsidRDefault="00555B69">
      <w:r w:rsidRPr="005D5904">
        <w:t xml:space="preserve">Il y inclut également une url contenant un SID </w:t>
      </w:r>
      <w:r w:rsidRPr="005D5904">
        <w:tab/>
        <w:t xml:space="preserve">( id de session , que l’on va fixer à la valeur 100 par exemple ) , une fois que </w:t>
      </w:r>
      <w:r w:rsidR="00E153E6" w:rsidRPr="005D5904">
        <w:t>la victime se sera connectée</w:t>
      </w:r>
      <w:r w:rsidR="009E5F41" w:rsidRPr="005D5904">
        <w:t> elle aura comme SID celui fixé par l’attaquant , à la 3eme étape la victime s’authentifie ( login et mot de passe ) , 4ème étape , l’attaquant connait déjà l’url qu’il va poser cependant la première SID est invalide , et il la remplace alors par la suivante : SID = 100 ( comme il l’a communiquée à la victime ) , l’attaquant peut donc se connecter au compte de la victime !! .</w:t>
      </w:r>
    </w:p>
    <w:p w14:paraId="2217812C" w14:textId="77777777" w:rsidR="000771E6" w:rsidRDefault="000771E6">
      <w:pPr>
        <w:rPr>
          <w:rStyle w:val="apple-style-span"/>
          <w:b/>
          <w:color w:val="000000"/>
        </w:rPr>
      </w:pPr>
    </w:p>
    <w:p w14:paraId="7AC32B74" w14:textId="77777777" w:rsidR="000771E6" w:rsidRPr="00314310" w:rsidRDefault="000771E6">
      <w:pPr>
        <w:rPr>
          <w:b/>
          <w:noProof/>
          <w:color w:val="558ED5" w:themeColor="text2" w:themeTint="99"/>
          <w:sz w:val="28"/>
          <w:szCs w:val="28"/>
          <w:u w:val="single"/>
        </w:rPr>
      </w:pPr>
      <w:r w:rsidRPr="00314310">
        <w:rPr>
          <w:b/>
          <w:noProof/>
          <w:color w:val="558ED5" w:themeColor="text2" w:themeTint="99"/>
          <w:sz w:val="28"/>
          <w:szCs w:val="28"/>
          <w:u w:val="single"/>
        </w:rPr>
        <w:t xml:space="preserve">IX) PROBLEME DE CONCURRENCE DES REQUETES </w:t>
      </w:r>
      <w:proofErr w:type="gramStart"/>
      <w:r w:rsidRPr="00314310">
        <w:rPr>
          <w:b/>
          <w:noProof/>
          <w:color w:val="558ED5" w:themeColor="text2" w:themeTint="99"/>
          <w:sz w:val="28"/>
          <w:szCs w:val="28"/>
          <w:u w:val="single"/>
        </w:rPr>
        <w:t>( THREAD</w:t>
      </w:r>
      <w:proofErr w:type="gramEnd"/>
      <w:r w:rsidRPr="00314310">
        <w:rPr>
          <w:b/>
          <w:noProof/>
          <w:color w:val="558ED5" w:themeColor="text2" w:themeTint="99"/>
          <w:sz w:val="28"/>
          <w:szCs w:val="28"/>
          <w:u w:val="single"/>
        </w:rPr>
        <w:t xml:space="preserve"> SAFETY PROBLEMS)</w:t>
      </w:r>
    </w:p>
    <w:p w14:paraId="2C67035E" w14:textId="77777777" w:rsidR="00DF6BA4" w:rsidRPr="005D5904" w:rsidRDefault="000771E6">
      <w:pPr>
        <w:rPr>
          <w:b/>
          <w:color w:val="000000"/>
          <w:lang w:val="en-US"/>
        </w:rPr>
      </w:pPr>
      <w:r>
        <w:rPr>
          <w:b/>
          <w:noProof/>
          <w:color w:val="000000"/>
        </w:rPr>
        <w:lastRenderedPageBreak/>
        <w:drawing>
          <wp:inline distT="0" distB="0" distL="0" distR="0" wp14:editId="606BABC8">
            <wp:extent cx="5760720" cy="3600450"/>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14:paraId="06F8FB4D" w14:textId="77777777" w:rsidR="000771E6" w:rsidRDefault="000771E6" w:rsidP="005D5904">
      <w:pPr>
        <w:ind w:firstLine="708"/>
      </w:pPr>
      <w:r w:rsidRPr="000771E6">
        <w:t>Le principe étant d’ouvrir deux navigateurs en m</w:t>
      </w:r>
      <w:r>
        <w:t xml:space="preserve">ême temps et essayer de se loguer avec deux utilisateurs </w:t>
      </w:r>
      <w:r w:rsidR="005D5904">
        <w:t>différents,</w:t>
      </w:r>
      <w:r w:rsidR="009045BB">
        <w:t xml:space="preserve"> en général l’appel fa</w:t>
      </w:r>
      <w:r>
        <w:t xml:space="preserve">it travailler les mêmes fonctionnalités systèmes et méthodes de </w:t>
      </w:r>
      <w:r w:rsidR="005D5904">
        <w:t>programmation,</w:t>
      </w:r>
      <w:r>
        <w:t xml:space="preserve"> parfois il y a des bugs dans les appels à ces méthodes qui utilisent les mêmes variables et procédures de </w:t>
      </w:r>
      <w:r w:rsidR="005D5904">
        <w:t>programmation,</w:t>
      </w:r>
      <w:r>
        <w:t xml:space="preserve"> donc les mêmes </w:t>
      </w:r>
      <w:r w:rsidR="005D5904">
        <w:t>ressources.</w:t>
      </w:r>
    </w:p>
    <w:p w14:paraId="18CD7DC2" w14:textId="77777777" w:rsidR="000771E6" w:rsidRDefault="000771E6">
      <w:r>
        <w:t xml:space="preserve">Le résultat est le suivant : </w:t>
      </w:r>
      <w:r w:rsidR="009045BB">
        <w:t>si on se logue presque simultané</w:t>
      </w:r>
      <w:r>
        <w:t xml:space="preserve">ment </w:t>
      </w:r>
      <w:r w:rsidR="009045BB">
        <w:t xml:space="preserve">dans les deux </w:t>
      </w:r>
      <w:r w:rsidR="005D5904">
        <w:t>fenêtres,</w:t>
      </w:r>
      <w:r w:rsidR="009045BB">
        <w:t xml:space="preserve"> on accè</w:t>
      </w:r>
      <w:r>
        <w:t xml:space="preserve">de à la </w:t>
      </w:r>
      <w:r w:rsidR="005D5904">
        <w:t>requête</w:t>
      </w:r>
      <w:r>
        <w:t xml:space="preserve"> la plus récente (enfin l’une des </w:t>
      </w:r>
      <w:r w:rsidR="005D5904">
        <w:t>deux</w:t>
      </w:r>
      <w:proofErr w:type="gramStart"/>
      <w:r w:rsidR="005D5904">
        <w:t>)</w:t>
      </w:r>
      <w:r>
        <w:t xml:space="preserve"> ,</w:t>
      </w:r>
      <w:proofErr w:type="gramEnd"/>
      <w:r>
        <w:t xml:space="preserve"> et un utilisateur se trouve connecté dans le compte d’un autre . !!</w:t>
      </w:r>
    </w:p>
    <w:p w14:paraId="1E5E4B94" w14:textId="77777777" w:rsidR="00BE5C1A" w:rsidRPr="00314310" w:rsidRDefault="00BE5C1A" w:rsidP="00BE5C1A">
      <w:pPr>
        <w:rPr>
          <w:noProof/>
          <w:color w:val="558ED5" w:themeColor="text2" w:themeTint="99"/>
          <w:u w:val="single"/>
        </w:rPr>
      </w:pPr>
      <w:r w:rsidRPr="00314310">
        <w:rPr>
          <w:b/>
          <w:noProof/>
          <w:color w:val="558ED5" w:themeColor="text2" w:themeTint="99"/>
          <w:sz w:val="28"/>
          <w:szCs w:val="28"/>
          <w:u w:val="single"/>
        </w:rPr>
        <w:t xml:space="preserve">X) SESSION MANAGEMENT FLAWS : </w:t>
      </w:r>
      <w:r w:rsidR="009045BB" w:rsidRPr="00314310">
        <w:rPr>
          <w:b/>
          <w:noProof/>
          <w:color w:val="558ED5" w:themeColor="text2" w:themeTint="99"/>
          <w:sz w:val="28"/>
          <w:szCs w:val="28"/>
          <w:u w:val="single"/>
        </w:rPr>
        <w:t>Paiement par carte de crédit</w:t>
      </w:r>
      <w:r w:rsidRPr="00314310">
        <w:rPr>
          <w:b/>
          <w:noProof/>
          <w:color w:val="558ED5" w:themeColor="text2" w:themeTint="99"/>
          <w:sz w:val="28"/>
          <w:szCs w:val="28"/>
          <w:u w:val="single"/>
        </w:rPr>
        <w:t xml:space="preserve"> :</w:t>
      </w:r>
    </w:p>
    <w:p w14:paraId="228626E9" w14:textId="77777777" w:rsidR="009045BB" w:rsidRPr="009045BB" w:rsidRDefault="009045BB" w:rsidP="00BE5C1A">
      <w:pPr>
        <w:rPr>
          <w:rStyle w:val="apple-style-span"/>
          <w:b/>
          <w:color w:val="000000"/>
          <w:sz w:val="28"/>
          <w:szCs w:val="28"/>
        </w:rPr>
      </w:pPr>
      <w:r>
        <w:rPr>
          <w:b/>
          <w:noProof/>
          <w:color w:val="000000"/>
          <w:sz w:val="28"/>
          <w:szCs w:val="28"/>
        </w:rPr>
        <w:drawing>
          <wp:inline distT="0" distB="0" distL="0" distR="0" wp14:editId="1DA9EEF3">
            <wp:extent cx="5334000" cy="2140744"/>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334000" cy="2140744"/>
                    </a:xfrm>
                    <a:prstGeom prst="rect">
                      <a:avLst/>
                    </a:prstGeom>
                    <a:noFill/>
                    <a:ln w="9525">
                      <a:noFill/>
                      <a:miter lim="800000"/>
                      <a:headEnd/>
                      <a:tailEnd/>
                    </a:ln>
                  </pic:spPr>
                </pic:pic>
              </a:graphicData>
            </a:graphic>
          </wp:inline>
        </w:drawing>
      </w:r>
    </w:p>
    <w:p w14:paraId="0F8F90B0" w14:textId="77777777" w:rsidR="00BE5C1A" w:rsidRDefault="005D5904" w:rsidP="005D5904">
      <w:pPr>
        <w:ind w:firstLine="708"/>
      </w:pPr>
      <w:r>
        <w:t>On</w:t>
      </w:r>
      <w:r w:rsidR="009045BB">
        <w:t xml:space="preserve"> profite de la même </w:t>
      </w:r>
      <w:r>
        <w:t>faille,</w:t>
      </w:r>
      <w:r w:rsidR="009045BB">
        <w:t xml:space="preserve"> c à d la grande défaillance sécuritaire des variables face </w:t>
      </w:r>
      <w:proofErr w:type="gramStart"/>
      <w:r w:rsidR="009045BB">
        <w:t>au threads</w:t>
      </w:r>
      <w:proofErr w:type="gramEnd"/>
      <w:r w:rsidR="009045BB">
        <w:t xml:space="preserve"> </w:t>
      </w:r>
      <w:r>
        <w:t xml:space="preserve">multiples. </w:t>
      </w:r>
      <w:r w:rsidR="009045BB">
        <w:t xml:space="preserve"> on parvient à réduire de façon considérable le prix d’achat d’un </w:t>
      </w:r>
      <w:r>
        <w:t>produit.</w:t>
      </w:r>
    </w:p>
    <w:p w14:paraId="11AE73D3" w14:textId="77777777" w:rsidR="00153EAE" w:rsidRPr="00314310" w:rsidRDefault="00153EAE" w:rsidP="00153EAE">
      <w:pPr>
        <w:rPr>
          <w:noProof/>
          <w:color w:val="558ED5" w:themeColor="text2" w:themeTint="99"/>
          <w:u w:val="single"/>
        </w:rPr>
      </w:pPr>
      <w:r w:rsidRPr="00314310">
        <w:rPr>
          <w:b/>
          <w:noProof/>
          <w:color w:val="558ED5" w:themeColor="text2" w:themeTint="99"/>
          <w:sz w:val="28"/>
          <w:szCs w:val="28"/>
          <w:u w:val="single"/>
        </w:rPr>
        <w:t xml:space="preserve">XI) Qualité du code </w:t>
      </w:r>
      <w:proofErr w:type="gramStart"/>
      <w:r w:rsidRPr="00314310">
        <w:rPr>
          <w:b/>
          <w:noProof/>
          <w:color w:val="558ED5" w:themeColor="text2" w:themeTint="99"/>
          <w:sz w:val="28"/>
          <w:szCs w:val="28"/>
          <w:u w:val="single"/>
        </w:rPr>
        <w:t>source  :</w:t>
      </w:r>
      <w:proofErr w:type="gramEnd"/>
    </w:p>
    <w:p w14:paraId="6C9E2EDB" w14:textId="77777777" w:rsidR="00153EAE" w:rsidRDefault="00153EAE" w:rsidP="00153EAE">
      <w:pPr>
        <w:rPr>
          <w:rStyle w:val="apple-style-span"/>
          <w:b/>
          <w:color w:val="000000"/>
          <w:sz w:val="28"/>
          <w:szCs w:val="28"/>
        </w:rPr>
      </w:pPr>
      <w:r>
        <w:rPr>
          <w:b/>
          <w:noProof/>
          <w:color w:val="000000"/>
          <w:sz w:val="28"/>
          <w:szCs w:val="28"/>
        </w:rPr>
        <w:lastRenderedPageBreak/>
        <w:drawing>
          <wp:inline distT="0" distB="0" distL="0" distR="0" wp14:editId="1B40AB35">
            <wp:extent cx="5760720" cy="3600450"/>
            <wp:effectExtent l="1905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14:paraId="0B787329" w14:textId="77777777" w:rsidR="00153EAE" w:rsidRDefault="00153EAE" w:rsidP="005D5904">
      <w:pPr>
        <w:ind w:firstLine="708"/>
      </w:pPr>
      <w:r>
        <w:t xml:space="preserve">Parfois  on tombe sur des informations très précieuses juste en décortiquant le code source de la page </w:t>
      </w:r>
      <w:proofErr w:type="gramStart"/>
      <w:r>
        <w:t>web ,</w:t>
      </w:r>
      <w:proofErr w:type="gramEnd"/>
      <w:r>
        <w:t xml:space="preserve"> commentaires , champs ‘</w:t>
      </w:r>
      <w:proofErr w:type="spellStart"/>
      <w:r>
        <w:t>hidden</w:t>
      </w:r>
      <w:proofErr w:type="spellEnd"/>
      <w:r>
        <w:t>’ ou autres entités html constituent des goulots susceptibles de casser la sécurité de toute une application ,gare à ces erreurs , considérées de débutant </w:t>
      </w:r>
      <w:r>
        <w:sym w:font="Wingdings" w:char="F04A"/>
      </w:r>
      <w:r>
        <w:t xml:space="preserve"> .</w:t>
      </w:r>
    </w:p>
    <w:p w14:paraId="26E69914" w14:textId="77777777" w:rsidR="00153EAE" w:rsidRDefault="005D5904">
      <w:r>
        <w:t>L’exemple ci-dessus</w:t>
      </w:r>
      <w:r w:rsidR="005776C2">
        <w:t>, on a trouvé le login de l’</w:t>
      </w:r>
      <w:proofErr w:type="spellStart"/>
      <w:r w:rsidR="005776C2">
        <w:t>admin</w:t>
      </w:r>
      <w:proofErr w:type="spellEnd"/>
      <w:r w:rsidR="005776C2">
        <w:t xml:space="preserve"> ainsi que son mot de passe </w:t>
      </w:r>
      <w:proofErr w:type="gramStart"/>
      <w:r w:rsidR="005776C2">
        <w:t xml:space="preserve">( </w:t>
      </w:r>
      <w:proofErr w:type="spellStart"/>
      <w:r w:rsidR="005776C2">
        <w:t>admin</w:t>
      </w:r>
      <w:proofErr w:type="spellEnd"/>
      <w:proofErr w:type="gramEnd"/>
      <w:r w:rsidR="005776C2">
        <w:t> :</w:t>
      </w:r>
      <w:proofErr w:type="spellStart"/>
      <w:r w:rsidR="005776C2">
        <w:t>adminpw</w:t>
      </w:r>
      <w:proofErr w:type="spellEnd"/>
      <w:r w:rsidR="005776C2">
        <w:t>)</w:t>
      </w:r>
    </w:p>
    <w:p w14:paraId="778B5C0B" w14:textId="77777777" w:rsidR="004244B8" w:rsidRPr="00314310" w:rsidRDefault="004244B8">
      <w:pPr>
        <w:rPr>
          <w:noProof/>
          <w:color w:val="558ED5" w:themeColor="text2" w:themeTint="99"/>
          <w:u w:val="single"/>
        </w:rPr>
      </w:pPr>
      <w:r w:rsidRPr="00314310">
        <w:rPr>
          <w:b/>
          <w:noProof/>
          <w:color w:val="558ED5" w:themeColor="text2" w:themeTint="99"/>
          <w:sz w:val="28"/>
          <w:szCs w:val="28"/>
          <w:u w:val="single"/>
        </w:rPr>
        <w:t>XII)</w:t>
      </w:r>
      <w:r w:rsidRPr="00314310">
        <w:rPr>
          <w:noProof/>
          <w:color w:val="558ED5" w:themeColor="text2" w:themeTint="99"/>
          <w:u w:val="single"/>
        </w:rPr>
        <w:t xml:space="preserve"> </w:t>
      </w:r>
      <w:r w:rsidRPr="00314310">
        <w:rPr>
          <w:b/>
          <w:noProof/>
          <w:color w:val="558ED5" w:themeColor="text2" w:themeTint="99"/>
          <w:sz w:val="28"/>
          <w:szCs w:val="28"/>
          <w:u w:val="single"/>
        </w:rPr>
        <w:t xml:space="preserve">Improper error handling (fail open </w:t>
      </w:r>
      <w:proofErr w:type="spellStart"/>
      <w:r w:rsidRPr="00314310">
        <w:rPr>
          <w:b/>
          <w:noProof/>
          <w:color w:val="558ED5" w:themeColor="text2" w:themeTint="99"/>
          <w:sz w:val="28"/>
          <w:szCs w:val="28"/>
          <w:u w:val="single"/>
        </w:rPr>
        <w:t>authentification</w:t>
      </w:r>
      <w:proofErr w:type="spellEnd"/>
      <w:r w:rsidRPr="00314310">
        <w:rPr>
          <w:b/>
          <w:noProof/>
          <w:color w:val="558ED5" w:themeColor="text2" w:themeTint="99"/>
          <w:sz w:val="28"/>
          <w:szCs w:val="28"/>
          <w:u w:val="single"/>
        </w:rPr>
        <w:t xml:space="preserve"> scheme) :</w:t>
      </w:r>
    </w:p>
    <w:p w14:paraId="385712A6" w14:textId="77777777" w:rsidR="004244B8" w:rsidRPr="004244B8" w:rsidRDefault="004244B8">
      <w:pPr>
        <w:rPr>
          <w:b/>
          <w:color w:val="000000"/>
          <w:sz w:val="28"/>
          <w:szCs w:val="28"/>
          <w:lang w:val="en-US"/>
        </w:rPr>
      </w:pPr>
    </w:p>
    <w:p w14:paraId="7F733F7F" w14:textId="77777777" w:rsidR="004244B8" w:rsidRDefault="005D5904" w:rsidP="005D5904">
      <w:pPr>
        <w:jc w:val="center"/>
      </w:pPr>
      <w:r>
        <w:rPr>
          <w:noProof/>
        </w:rPr>
        <w:drawing>
          <wp:inline distT="0" distB="0" distL="0" distR="0" wp14:editId="1AF4DC4F">
            <wp:extent cx="3638550" cy="2190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21907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357D923" w14:textId="77777777" w:rsidR="004244B8" w:rsidRDefault="004244B8" w:rsidP="005D5904">
      <w:pPr>
        <w:ind w:firstLine="708"/>
      </w:pPr>
      <w:r>
        <w:t xml:space="preserve">Le but de cette attaque est de profité d’une défaillance de </w:t>
      </w:r>
      <w:r w:rsidR="005D5904">
        <w:t>code,</w:t>
      </w:r>
      <w:r>
        <w:t xml:space="preserve"> en particulier lors du traitement de l’exception JAVA </w:t>
      </w:r>
      <w:proofErr w:type="gramStart"/>
      <w:r>
        <w:t>( POINTEUR</w:t>
      </w:r>
      <w:proofErr w:type="gramEnd"/>
      <w:r>
        <w:t xml:space="preserve"> NULL)</w:t>
      </w:r>
      <w:r w:rsidR="005D5904">
        <w:t>.</w:t>
      </w:r>
    </w:p>
    <w:p w14:paraId="5C31B9B4" w14:textId="77777777" w:rsidR="00D55741" w:rsidRDefault="005D5904" w:rsidP="005D5904">
      <w:pPr>
        <w:ind w:firstLine="708"/>
      </w:pPr>
      <w:r>
        <w:lastRenderedPageBreak/>
        <w:t>L</w:t>
      </w:r>
      <w:r w:rsidR="004244B8">
        <w:t xml:space="preserve">orsque le champ html  </w:t>
      </w:r>
      <w:proofErr w:type="spellStart"/>
      <w:r w:rsidR="004244B8">
        <w:t>password</w:t>
      </w:r>
      <w:proofErr w:type="spellEnd"/>
      <w:r w:rsidR="004244B8">
        <w:t xml:space="preserve"> est laissé </w:t>
      </w:r>
      <w:proofErr w:type="spellStart"/>
      <w:r w:rsidR="004244B8">
        <w:t>vide</w:t>
      </w:r>
      <w:proofErr w:type="spellEnd"/>
      <w:r w:rsidR="004244B8">
        <w:t xml:space="preserve">, la variable Java </w:t>
      </w:r>
      <w:r w:rsidR="00D55741">
        <w:t>correspondant à la chaine de cara</w:t>
      </w:r>
      <w:r>
        <w:t>ctère relative est du type NULL</w:t>
      </w:r>
      <w:r w:rsidR="00D55741">
        <w:t>, et donc le bloc </w:t>
      </w:r>
      <w:proofErr w:type="gramStart"/>
      <w:r w:rsidR="00D55741">
        <w:t>{ Catch</w:t>
      </w:r>
      <w:proofErr w:type="gramEnd"/>
      <w:r w:rsidR="00D55741">
        <w:t xml:space="preserve"> </w:t>
      </w:r>
      <w:proofErr w:type="spellStart"/>
      <w:r w:rsidR="00D55741">
        <w:t>throw</w:t>
      </w:r>
      <w:proofErr w:type="spellEnd"/>
      <w:r w:rsidR="00D55741">
        <w:t xml:space="preserve"> correspondant à cette exception est appelé } .</w:t>
      </w:r>
      <w:r>
        <w:t xml:space="preserve"> </w:t>
      </w:r>
      <w:r w:rsidR="00D55741">
        <w:t xml:space="preserve">Or ce bloc d’erreur nous redirige vers une page ou l’on considéré </w:t>
      </w:r>
      <w:r>
        <w:t>authentifiés,</w:t>
      </w:r>
      <w:r w:rsidR="00D55741">
        <w:t xml:space="preserve"> Cette exception aurait </w:t>
      </w:r>
      <w:proofErr w:type="spellStart"/>
      <w:r w:rsidR="00D55741">
        <w:t>du</w:t>
      </w:r>
      <w:proofErr w:type="spellEnd"/>
      <w:r w:rsidR="00D55741">
        <w:t xml:space="preserve"> être traité autrement !!!</w:t>
      </w:r>
      <w:r w:rsidR="00567B80">
        <w:t xml:space="preserve"> d’où le nom IMPROPER ERROR </w:t>
      </w:r>
      <w:proofErr w:type="gramStart"/>
      <w:r w:rsidR="00567B80">
        <w:t>HANDLING .</w:t>
      </w:r>
      <w:proofErr w:type="gramEnd"/>
    </w:p>
    <w:p w14:paraId="7AAE0BBF" w14:textId="77777777" w:rsidR="00567B80" w:rsidRDefault="00567B80"/>
    <w:p w14:paraId="0205AB08" w14:textId="77777777" w:rsidR="00567B80" w:rsidRPr="005D0DFF" w:rsidRDefault="00567B80"/>
    <w:p w14:paraId="2E7F0323" w14:textId="77777777" w:rsidR="00567B80" w:rsidRPr="005D0DFF" w:rsidRDefault="00567B80"/>
    <w:p w14:paraId="59A81627" w14:textId="77777777" w:rsidR="00567B80" w:rsidRPr="005D0DFF" w:rsidRDefault="00567B80"/>
    <w:sectPr w:rsidR="00567B80" w:rsidRPr="005D0DFF" w:rsidSect="007A772A">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E74DA" w14:textId="77777777" w:rsidR="008A6D11" w:rsidRDefault="008A6D11" w:rsidP="005D5904">
      <w:pPr>
        <w:spacing w:after="0" w:line="240" w:lineRule="auto"/>
      </w:pPr>
      <w:r>
        <w:separator/>
      </w:r>
    </w:p>
  </w:endnote>
  <w:endnote w:type="continuationSeparator" w:id="0">
    <w:p w14:paraId="1768BB83" w14:textId="77777777" w:rsidR="008A6D11" w:rsidRDefault="008A6D11" w:rsidP="005D5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B0454" w14:textId="77777777" w:rsidR="005D5904" w:rsidRPr="00371DDE" w:rsidRDefault="00371DDE" w:rsidP="00371DDE">
    <w:pPr>
      <w:pStyle w:val="Pieddepage"/>
      <w:jc w:val="center"/>
      <w:rPr>
        <w:b/>
        <w:i/>
        <w:color w:val="558ED5" w:themeColor="text2" w:themeTint="99"/>
        <w:u w:val="single"/>
      </w:rPr>
    </w:pPr>
    <w:r w:rsidRPr="00371DDE">
      <w:rPr>
        <w:b/>
        <w:i/>
        <w:color w:val="558ED5" w:themeColor="text2" w:themeTint="99"/>
        <w:u w:val="single"/>
      </w:rPr>
      <w:t>01/02/2010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7BEAC3" w14:textId="77777777" w:rsidR="008A6D11" w:rsidRDefault="008A6D11" w:rsidP="005D5904">
      <w:pPr>
        <w:spacing w:after="0" w:line="240" w:lineRule="auto"/>
      </w:pPr>
      <w:r>
        <w:separator/>
      </w:r>
    </w:p>
  </w:footnote>
  <w:footnote w:type="continuationSeparator" w:id="0">
    <w:p w14:paraId="0B418544" w14:textId="77777777" w:rsidR="008A6D11" w:rsidRDefault="008A6D11" w:rsidP="005D59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88B52" w14:textId="77777777" w:rsidR="005D5904" w:rsidRDefault="005D5904" w:rsidP="005D5904">
    <w:pPr>
      <w:pStyle w:val="En-tte"/>
      <w:tabs>
        <w:tab w:val="clear" w:pos="4536"/>
        <w:tab w:val="clear" w:pos="9072"/>
        <w:tab w:val="left" w:pos="3765"/>
      </w:tabs>
    </w:pPr>
    <w:r>
      <w:t>TP Sécurité Applicative</w:t>
    </w:r>
    <w:r>
      <w:tab/>
    </w:r>
    <w:r>
      <w:tab/>
    </w:r>
    <w:r>
      <w:tab/>
    </w:r>
    <w:r>
      <w:tab/>
    </w:r>
    <w:r>
      <w:tab/>
    </w:r>
    <w:r>
      <w:tab/>
    </w:r>
    <w:r>
      <w:tab/>
    </w:r>
    <w:r>
      <w:tab/>
      <w:t xml:space="preserve"> 01/02/2010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D53D6"/>
    <w:multiLevelType w:val="hybridMultilevel"/>
    <w:tmpl w:val="A0321FA6"/>
    <w:lvl w:ilvl="0" w:tplc="A936E78E">
      <w:start w:val="1"/>
      <w:numFmt w:val="upperRoman"/>
      <w:lvlText w:val="%1)"/>
      <w:lvlJc w:val="left"/>
      <w:pPr>
        <w:ind w:left="720" w:hanging="720"/>
      </w:pPr>
      <w:rPr>
        <w:rFonts w:hint="default"/>
        <w:color w:val="558ED5" w:themeColor="text2" w:themeTint="9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AFC6637"/>
    <w:multiLevelType w:val="hybridMultilevel"/>
    <w:tmpl w:val="E6C0D730"/>
    <w:lvl w:ilvl="0" w:tplc="615C8F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E7F97"/>
    <w:rsid w:val="00037C0F"/>
    <w:rsid w:val="000771E6"/>
    <w:rsid w:val="00100FAB"/>
    <w:rsid w:val="00143A2B"/>
    <w:rsid w:val="00153EAE"/>
    <w:rsid w:val="00171C0C"/>
    <w:rsid w:val="00195DF7"/>
    <w:rsid w:val="001D7FC4"/>
    <w:rsid w:val="001E4988"/>
    <w:rsid w:val="002046F2"/>
    <w:rsid w:val="00250A46"/>
    <w:rsid w:val="002D5D57"/>
    <w:rsid w:val="00314310"/>
    <w:rsid w:val="00346BEC"/>
    <w:rsid w:val="00371DDE"/>
    <w:rsid w:val="004244B8"/>
    <w:rsid w:val="005360DD"/>
    <w:rsid w:val="00555B69"/>
    <w:rsid w:val="00567B80"/>
    <w:rsid w:val="005776C2"/>
    <w:rsid w:val="005D0DFF"/>
    <w:rsid w:val="005D5904"/>
    <w:rsid w:val="00607B85"/>
    <w:rsid w:val="007A772A"/>
    <w:rsid w:val="007F23CE"/>
    <w:rsid w:val="008074D0"/>
    <w:rsid w:val="008123B6"/>
    <w:rsid w:val="008349A6"/>
    <w:rsid w:val="008350F4"/>
    <w:rsid w:val="008738E3"/>
    <w:rsid w:val="008A3BCE"/>
    <w:rsid w:val="008A6D11"/>
    <w:rsid w:val="009045BB"/>
    <w:rsid w:val="00912506"/>
    <w:rsid w:val="009C53B3"/>
    <w:rsid w:val="009E5F41"/>
    <w:rsid w:val="00A30BAF"/>
    <w:rsid w:val="00A44B60"/>
    <w:rsid w:val="00AA1783"/>
    <w:rsid w:val="00B10DDC"/>
    <w:rsid w:val="00B11573"/>
    <w:rsid w:val="00B51AE0"/>
    <w:rsid w:val="00BD40AB"/>
    <w:rsid w:val="00BE5C1A"/>
    <w:rsid w:val="00BE7F97"/>
    <w:rsid w:val="00CA3F17"/>
    <w:rsid w:val="00D36936"/>
    <w:rsid w:val="00D47C86"/>
    <w:rsid w:val="00D55741"/>
    <w:rsid w:val="00D565F7"/>
    <w:rsid w:val="00DF6BA4"/>
    <w:rsid w:val="00E04F2E"/>
    <w:rsid w:val="00E153E6"/>
    <w:rsid w:val="00E362B7"/>
    <w:rsid w:val="00F06A5D"/>
    <w:rsid w:val="00F61325"/>
    <w:rsid w:val="00F961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6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72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E7F9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E7F97"/>
    <w:rPr>
      <w:rFonts w:ascii="Tahoma" w:hAnsi="Tahoma" w:cs="Tahoma"/>
      <w:sz w:val="16"/>
      <w:szCs w:val="16"/>
    </w:rPr>
  </w:style>
  <w:style w:type="paragraph" w:styleId="Paragraphedeliste">
    <w:name w:val="List Paragraph"/>
    <w:basedOn w:val="Normal"/>
    <w:uiPriority w:val="34"/>
    <w:qFormat/>
    <w:rsid w:val="00BE7F97"/>
    <w:pPr>
      <w:ind w:left="720"/>
      <w:contextualSpacing/>
    </w:pPr>
  </w:style>
  <w:style w:type="character" w:customStyle="1" w:styleId="apple-style-span">
    <w:name w:val="apple-style-span"/>
    <w:basedOn w:val="Policepardfaut"/>
    <w:rsid w:val="00E362B7"/>
  </w:style>
  <w:style w:type="character" w:styleId="Lienhypertexte">
    <w:name w:val="Hyperlink"/>
    <w:basedOn w:val="Policepardfaut"/>
    <w:uiPriority w:val="99"/>
    <w:unhideWhenUsed/>
    <w:rsid w:val="00E362B7"/>
    <w:rPr>
      <w:color w:val="0000FF" w:themeColor="hyperlink"/>
      <w:u w:val="single"/>
    </w:rPr>
  </w:style>
  <w:style w:type="character" w:customStyle="1" w:styleId="apple-converted-space">
    <w:name w:val="apple-converted-space"/>
    <w:basedOn w:val="Policepardfaut"/>
    <w:rsid w:val="00171C0C"/>
  </w:style>
  <w:style w:type="paragraph" w:styleId="En-tte">
    <w:name w:val="header"/>
    <w:basedOn w:val="Normal"/>
    <w:link w:val="En-tteCar"/>
    <w:uiPriority w:val="99"/>
    <w:unhideWhenUsed/>
    <w:rsid w:val="005D5904"/>
    <w:pPr>
      <w:tabs>
        <w:tab w:val="center" w:pos="4536"/>
        <w:tab w:val="right" w:pos="9072"/>
      </w:tabs>
      <w:spacing w:after="0" w:line="240" w:lineRule="auto"/>
    </w:pPr>
  </w:style>
  <w:style w:type="character" w:customStyle="1" w:styleId="En-tteCar">
    <w:name w:val="En-tête Car"/>
    <w:basedOn w:val="Policepardfaut"/>
    <w:link w:val="En-tte"/>
    <w:uiPriority w:val="99"/>
    <w:rsid w:val="005D5904"/>
  </w:style>
  <w:style w:type="paragraph" w:styleId="Pieddepage">
    <w:name w:val="footer"/>
    <w:basedOn w:val="Normal"/>
    <w:link w:val="PieddepageCar"/>
    <w:uiPriority w:val="99"/>
    <w:unhideWhenUsed/>
    <w:rsid w:val="005D59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59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billgates@hot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mailto:webgoatadmin@webgot.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9</Pages>
  <Words>1018</Words>
  <Characters>5600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mehdi</cp:lastModifiedBy>
  <cp:revision>42</cp:revision>
  <dcterms:created xsi:type="dcterms:W3CDTF">2010-01-31T11:30:00Z</dcterms:created>
  <dcterms:modified xsi:type="dcterms:W3CDTF">2010-02-01T08:13:00Z</dcterms:modified>
</cp:coreProperties>
</file>